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353CF">
      <w:pPr>
        <w:rPr>
          <w:rFonts w:hint="eastAsia"/>
          <w:b/>
          <w:bCs/>
          <w:sz w:val="44"/>
          <w:szCs w:val="44"/>
          <w:highlight w:val="none"/>
          <w:lang w:eastAsia="zh"/>
          <w:woUserID w:val="1"/>
        </w:rPr>
      </w:pPr>
      <w:r>
        <w:rPr>
          <w:rFonts w:hint="eastAsia"/>
          <w:b/>
          <w:bCs/>
          <w:sz w:val="44"/>
          <w:szCs w:val="44"/>
          <w:highlight w:val="none"/>
          <w:lang w:eastAsia="zh"/>
          <w:woUserID w:val="1"/>
        </w:rPr>
        <w:t>开发日记</w:t>
      </w:r>
    </w:p>
    <w:p w14:paraId="2E399EA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待完成事项：</w:t>
      </w:r>
    </w:p>
    <w:p w14:paraId="2ABB0BE0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5B9BD5"/>
          <w:lang w:eastAsia="zh"/>
          <w:woUserID w:val="1"/>
        </w:rPr>
      </w:pPr>
      <w:r>
        <w:rPr>
          <w:rFonts w:hint="eastAsia"/>
          <w:color w:val="5B9BD5"/>
          <w:lang w:eastAsia="zh"/>
          <w:woUserID w:val="1"/>
        </w:rPr>
        <w:t>文本。第0～5幕，</w:t>
      </w:r>
      <w:r>
        <w:rPr>
          <w:rFonts w:hint="default"/>
          <w:color w:val="5B9BD5"/>
          <w:lang w:val="en" w:eastAsia="zh"/>
          <w:woUserID w:val="1"/>
        </w:rPr>
        <w:t>4</w:t>
      </w:r>
      <w:r>
        <w:rPr>
          <w:rFonts w:hint="eastAsia"/>
          <w:color w:val="5B9BD5"/>
          <w:lang w:eastAsia="zh"/>
          <w:woUserID w:val="1"/>
        </w:rPr>
        <w:t>个普通结局，1个真结局，</w:t>
      </w:r>
      <w:r>
        <w:rPr>
          <w:rFonts w:hint="default"/>
          <w:color w:val="5B9BD5"/>
          <w:lang w:val="en" w:eastAsia="zh"/>
          <w:woUserID w:val="1"/>
        </w:rPr>
        <w:t>1</w:t>
      </w:r>
      <w:r>
        <w:rPr>
          <w:rFonts w:hint="eastAsia"/>
          <w:color w:val="5B9BD5"/>
          <w:lang w:eastAsia="zh"/>
          <w:woUserID w:val="1"/>
        </w:rPr>
        <w:t>个隐藏结局。</w:t>
      </w:r>
    </w:p>
    <w:p w14:paraId="098BC845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5B9BD5"/>
          <w:lang w:eastAsia="zh"/>
          <w:woUserID w:val="1"/>
        </w:rPr>
      </w:pPr>
      <w:r>
        <w:rPr>
          <w:rFonts w:hint="eastAsia"/>
          <w:color w:val="5B9BD5"/>
          <w:lang w:eastAsia="zh"/>
          <w:woUserID w:val="1"/>
        </w:rPr>
        <w:t>UI开发：头像，文字框，整体框架，字体设计，侧边栏设计。是否要做按钮效果存疑。头像可以让追追帮忙</w:t>
      </w:r>
      <w:r>
        <w:rPr>
          <w:rFonts w:hint="default"/>
          <w:color w:val="5B9BD5"/>
          <w:lang w:val="en" w:eastAsia="zh"/>
          <w:woUserID w:val="1"/>
        </w:rPr>
        <w:t>。做全屏效果</w:t>
      </w:r>
    </w:p>
    <w:p w14:paraId="350AF5EC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5B9BD5"/>
          <w:lang w:eastAsia="zh"/>
          <w:woUserID w:val="1"/>
        </w:rPr>
      </w:pPr>
      <w:r>
        <w:rPr>
          <w:rFonts w:hint="eastAsia"/>
          <w:color w:val="5B9BD5"/>
          <w:lang w:eastAsia="zh"/>
          <w:woUserID w:val="1"/>
        </w:rPr>
        <w:t>数值系统：所有选项的数值系统，解锁结局的数值范围</w:t>
      </w:r>
    </w:p>
    <w:p w14:paraId="641AF553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5B9BD5"/>
          <w:lang w:eastAsia="zh"/>
          <w:woUserID w:val="1"/>
        </w:rPr>
      </w:pPr>
      <w:r>
        <w:rPr>
          <w:rFonts w:hint="eastAsia"/>
          <w:color w:val="5B9BD5"/>
          <w:lang w:eastAsia="zh"/>
          <w:woUserID w:val="1"/>
        </w:rPr>
        <w:t>程式：所有选项跳转在</w:t>
      </w:r>
      <w:r>
        <w:rPr>
          <w:rFonts w:hint="default"/>
          <w:color w:val="5B9BD5"/>
          <w:lang w:val="en" w:eastAsia="zh"/>
          <w:woUserID w:val="1"/>
        </w:rPr>
        <w:t>RenPy</w:t>
      </w:r>
      <w:r>
        <w:rPr>
          <w:rFonts w:hint="eastAsia"/>
          <w:color w:val="5B9BD5"/>
          <w:lang w:eastAsia="zh"/>
          <w:woUserID w:val="1"/>
        </w:rPr>
        <w:t>上的实现。数值系统的实现。保存和读取存档功能的实现是否要禁止返回重选存疑。</w:t>
      </w:r>
    </w:p>
    <w:p w14:paraId="626A557D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5B9BD5"/>
          <w:lang w:eastAsia="zh"/>
          <w:woUserID w:val="1"/>
        </w:rPr>
      </w:pPr>
      <w:r>
        <w:rPr>
          <w:rFonts w:hint="eastAsia"/>
          <w:color w:val="5B9BD5"/>
          <w:lang w:eastAsia="zh"/>
          <w:woUserID w:val="1"/>
        </w:rPr>
        <w:t>音乐：暂定只给场景做音乐。部分特殊音效待定</w:t>
      </w:r>
    </w:p>
    <w:p w14:paraId="7CA5DBE8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5B9BD5"/>
          <w:lang w:eastAsia="zh"/>
          <w:woUserID w:val="1"/>
        </w:rPr>
      </w:pPr>
      <w:r>
        <w:rPr>
          <w:rFonts w:hint="default"/>
          <w:color w:val="5B9BD5"/>
          <w:lang w:val="en" w:eastAsia="zh"/>
          <w:woUserID w:val="1"/>
        </w:rPr>
        <w:t>底图</w:t>
      </w:r>
    </w:p>
    <w:p w14:paraId="62F4E7C4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5B9BD5"/>
          <w:lang w:eastAsia="zh"/>
          <w:woUserID w:val="1"/>
        </w:rPr>
      </w:pPr>
      <w:r>
        <w:rPr>
          <w:rFonts w:hint="eastAsia"/>
          <w:color w:val="5B9BD5"/>
          <w:lang w:eastAsia="zh"/>
          <w:woUserID w:val="1"/>
        </w:rPr>
        <w:t>测试：预计需要一周。</w:t>
      </w:r>
    </w:p>
    <w:p w14:paraId="5C7E06A5">
      <w:pPr>
        <w:rPr>
          <w:rFonts w:hint="eastAsia"/>
          <w:lang w:eastAsia="zh"/>
          <w:woUserID w:val="1"/>
        </w:rPr>
      </w:pPr>
    </w:p>
    <w:p w14:paraId="2FDDDC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2026.1.16</w:t>
      </w:r>
    </w:p>
    <w:p w14:paraId="436DF54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文本撰写中。</w:t>
      </w:r>
    </w:p>
    <w:p w14:paraId="7FA9981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已完成：第0～2幕</w:t>
      </w:r>
    </w:p>
    <w:p w14:paraId="5D527AC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公事中：第3幕场景1</w:t>
      </w:r>
    </w:p>
    <w:p w14:paraId="41275D94">
      <w:pPr>
        <w:rPr>
          <w:rFonts w:hint="eastAsia"/>
          <w:lang w:eastAsia="zh"/>
          <w:woUserID w:val="1"/>
        </w:rPr>
      </w:pPr>
    </w:p>
    <w:p w14:paraId="196C07E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2026.1.17</w:t>
      </w:r>
    </w:p>
    <w:p w14:paraId="765646E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第三幕文本完成。</w:t>
      </w:r>
    </w:p>
    <w:p w14:paraId="739405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修改第四幕场景【游戏厅】-&gt;【游泳馆】（credit to张姐）</w:t>
      </w:r>
    </w:p>
    <w:p w14:paraId="11C14866">
      <w:pPr>
        <w:rPr>
          <w:rFonts w:hint="eastAsia"/>
          <w:lang w:eastAsia="zh"/>
          <w:woUserID w:val="1"/>
        </w:rPr>
      </w:pPr>
    </w:p>
    <w:p w14:paraId="5BDD3FE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2026.1.21</w:t>
      </w:r>
    </w:p>
    <w:p w14:paraId="7B28DAF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美术需求文档交付。</w:t>
      </w:r>
    </w:p>
    <w:p w14:paraId="14A5020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继续撰写文本。</w:t>
      </w:r>
    </w:p>
    <w:p w14:paraId="5E91A7C1">
      <w:pPr>
        <w:rPr>
          <w:rFonts w:hint="eastAsia"/>
          <w:lang w:eastAsia="zh"/>
          <w:woUserID w:val="1"/>
        </w:rPr>
      </w:pPr>
    </w:p>
    <w:p w14:paraId="01A49444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2026.1.24</w:t>
      </w:r>
    </w:p>
    <w:p w14:paraId="1860D917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第四幕文本撰写完成。</w:t>
      </w:r>
    </w:p>
    <w:p w14:paraId="7DA723FF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尝试twine移植的实机开发</w:t>
      </w:r>
    </w:p>
    <w:p w14:paraId="3AE8D85A">
      <w:pPr>
        <w:rPr>
          <w:rFonts w:hint="default"/>
          <w:lang w:val="en" w:eastAsia="zh"/>
          <w:woUserID w:val="1"/>
        </w:rPr>
      </w:pPr>
    </w:p>
    <w:p w14:paraId="43EC5E59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2026.1.25</w:t>
      </w:r>
    </w:p>
    <w:p w14:paraId="15141CEA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Twine做gal效果失败。考虑转为renpy平台开发</w:t>
      </w:r>
    </w:p>
    <w:p w14:paraId="1DF3E4D2">
      <w:pPr>
        <w:rPr>
          <w:rFonts w:hint="default"/>
          <w:lang w:val="en" w:eastAsia="zh"/>
          <w:woUserID w:val="1"/>
        </w:rPr>
      </w:pPr>
    </w:p>
    <w:p w14:paraId="0471F460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2026.1.26</w:t>
      </w:r>
    </w:p>
    <w:p w14:paraId="23C72018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确认移植平台改变。</w:t>
      </w:r>
    </w:p>
    <w:p w14:paraId="09ED4FD7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重新设计美术。新美术需求文档交付。</w:t>
      </w:r>
    </w:p>
    <w:p w14:paraId="5B3A1734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确认了以ps处理后的unplash平台的实景摄影照片+简单简笔画的gal框架。</w:t>
      </w:r>
    </w:p>
    <w:p w14:paraId="52D502EB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完成第五幕、隐藏结局、结局A、结局B的文本创作。</w:t>
      </w:r>
    </w:p>
    <w:p w14:paraId="101C5771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开始数值统计。</w:t>
      </w:r>
    </w:p>
    <w:p w14:paraId="2A724A1D">
      <w:pPr>
        <w:rPr>
          <w:rFonts w:hint="default"/>
          <w:lang w:val="en" w:eastAsia="zh"/>
          <w:woUserID w:val="1"/>
        </w:rPr>
      </w:pPr>
    </w:p>
    <w:p w14:paraId="634B4553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2026.1.30</w:t>
      </w:r>
    </w:p>
    <w:p w14:paraId="6768D3EB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继续结局撰写，审阅文本，数值策划</w:t>
      </w:r>
    </w:p>
    <w:p w14:paraId="02DA7D93">
      <w:pPr>
        <w:rPr>
          <w:rFonts w:hint="default"/>
          <w:lang w:val="en" w:eastAsia="zh"/>
          <w:woUserID w:val="1"/>
        </w:rPr>
      </w:pPr>
    </w:p>
    <w:p w14:paraId="5F93EE50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2026.1.31</w:t>
      </w:r>
    </w:p>
    <w:p w14:paraId="3156240E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底图修改意见交付。补充了一些素材。</w:t>
      </w:r>
    </w:p>
    <w:p w14:paraId="09334AE6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着手数值策划。</w:t>
      </w:r>
    </w:p>
    <w:p w14:paraId="0FF80F1C">
      <w:pPr>
        <w:rPr>
          <w:rFonts w:hint="default"/>
          <w:lang w:val="en" w:eastAsia="zh"/>
          <w:woUserID w:val="1"/>
        </w:rPr>
      </w:pPr>
    </w:p>
    <w:p w14:paraId="563378D7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2026.2.1</w:t>
      </w:r>
    </w:p>
    <w:p w14:paraId="531E95AB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完成音乐需求文档。</w:t>
      </w:r>
    </w:p>
    <w:p w14:paraId="0635B5D3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完成初步数值策划（蒙特卡罗模拟+随机化分布）</w:t>
      </w:r>
    </w:p>
    <w:p w14:paraId="3CAAF258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补充底图交付。</w:t>
      </w:r>
    </w:p>
    <w:p w14:paraId="2DFD89D5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drawing>
          <wp:inline distT="0" distB="0" distL="114300" distR="114300">
            <wp:extent cx="4330700" cy="2603500"/>
            <wp:effectExtent l="0" t="0" r="1270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F441">
      <w:pPr>
        <w:rPr>
          <w:rFonts w:hint="default"/>
          <w:lang w:val="en" w:eastAsia="zh"/>
          <w:woUserID w:val="1"/>
        </w:rPr>
      </w:pPr>
    </w:p>
    <w:p w14:paraId="33866BF7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2026.2.2</w:t>
      </w:r>
    </w:p>
    <w:p w14:paraId="060D1052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完成真结局外的所有结局。还有真结局。终于要全部写完了啊啊啊啊啊啊！！！！</w:t>
      </w:r>
    </w:p>
    <w:p w14:paraId="6B0A1D6C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完成大部分bgm和音效收集。做到这个程度差不多了！！</w:t>
      </w:r>
    </w:p>
    <w:p w14:paraId="13B3F8F5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开始看封面参考了。</w:t>
      </w:r>
    </w:p>
    <w:p w14:paraId="710575C0">
      <w:pPr>
        <w:rPr>
          <w:rFonts w:hint="default"/>
          <w:lang w:val="en" w:eastAsia="zh"/>
          <w:woUserID w:val="1"/>
        </w:rPr>
      </w:pPr>
    </w:p>
    <w:p w14:paraId="1EF27BF0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2026.2.3</w:t>
      </w:r>
    </w:p>
    <w:p w14:paraId="4F353AE4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renpy实机测试。实现了全五幕+结局内容。还没有测试数值准确性和跳跃正确</w:t>
      </w:r>
    </w:p>
    <w:p w14:paraId="39EF5341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做了一个新的美术参考。不知道到底要咋做这个美术了。。。</w:t>
      </w:r>
    </w:p>
    <w:p w14:paraId="08E1BB39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写真结局</w:t>
      </w:r>
    </w:p>
    <w:p w14:paraId="01B2CBFB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2.10</w:t>
      </w:r>
    </w:p>
    <w:p w14:paraId="2DBBB002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全文本完成。美术设计完成。bgm基本完成</w:t>
      </w:r>
    </w:p>
    <w:p w14:paraId="60B42769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修改ui中</w:t>
      </w:r>
    </w:p>
    <w:p w14:paraId="11DA063D">
      <w:pPr>
        <w:rPr>
          <w:rFonts w:hint="default"/>
          <w:lang w:val="en" w:eastAsia="zh"/>
          <w:woUserID w:val="1"/>
        </w:rPr>
      </w:pPr>
    </w:p>
    <w:p w14:paraId="62CE8996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2.11</w:t>
      </w:r>
    </w:p>
    <w:p w14:paraId="4808AD08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发布demo1.0。</w:t>
      </w:r>
    </w:p>
    <w:p w14:paraId="21A6875B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修正历史无法看到旁白的问题。修正历史页面ui问题。</w:t>
      </w:r>
    </w:p>
    <w:p w14:paraId="3E2A7FCC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修正很多音效和文本的问题。</w:t>
      </w:r>
    </w:p>
    <w:p w14:paraId="3FF6D68B">
      <w:pPr>
        <w:rPr>
          <w:rFonts w:hint="default"/>
          <w:lang w:val="en" w:eastAsia="zh"/>
          <w:woUserID w:val="1"/>
        </w:rPr>
      </w:pPr>
    </w:p>
    <w:p w14:paraId="6F3A8951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2.12</w:t>
      </w:r>
    </w:p>
    <w:p w14:paraId="5C35EF0A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发布demo 2.0。</w:t>
      </w:r>
    </w:p>
    <w:p w14:paraId="2E84B20A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新增历史收集功能。</w:t>
      </w:r>
    </w:p>
    <w:p w14:paraId="34F90836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增加abc结局触发真结局的机制。</w:t>
      </w:r>
    </w:p>
    <w:p w14:paraId="3E31E254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修改数值，降低难度</w:t>
      </w:r>
    </w:p>
    <w:p w14:paraId="5E4338FC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drawing>
          <wp:inline distT="0" distB="0" distL="114300" distR="114300">
            <wp:extent cx="3552825" cy="427990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048A">
      <w:pPr>
        <w:rPr>
          <w:rFonts w:hint="default"/>
          <w:lang w:val="en" w:eastAsia="zh"/>
          <w:woUserID w:val="1"/>
        </w:rPr>
      </w:pPr>
    </w:p>
    <w:p w14:paraId="034F02F5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2.13</w:t>
      </w:r>
    </w:p>
    <w:p w14:paraId="19172B1F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发布demo3.0。</w:t>
      </w:r>
    </w:p>
    <w:p w14:paraId="4F9BC7DE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修改文本。修改persistent参数问题。</w:t>
      </w:r>
    </w:p>
    <w:p w14:paraId="60D02E27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修改数值，稍微增加难度</w:t>
      </w:r>
    </w:p>
    <w:p w14:paraId="0AE3EB57">
      <w:pPr>
        <w:rPr>
          <w:rFonts w:hint="default"/>
          <w:lang w:val="en" w:eastAsia="zh"/>
          <w:woUserID w:val="1"/>
        </w:rPr>
      </w:pPr>
      <w:r>
        <w:rPr>
          <w:rFonts w:hint="default"/>
          <w:lang w:val="en" w:eastAsia="zh"/>
          <w:woUserID w:val="1"/>
        </w:rPr>
        <w:t>写readme文档。准备发布</w:t>
      </w:r>
    </w:p>
    <w:p w14:paraId="14B47EA1">
      <w:pPr>
        <w:rPr>
          <w:rFonts w:hint="default"/>
          <w:lang w:val="en" w:eastAsia="zh"/>
          <w:woUserID w:val="1"/>
        </w:rPr>
      </w:pPr>
    </w:p>
    <w:p w14:paraId="344537ED">
      <w:pPr>
        <w:rPr>
          <w:rFonts w:hint="default"/>
          <w:lang w:val="en" w:eastAsia="zh"/>
          <w:woUserID w:val="1"/>
        </w:rPr>
      </w:pPr>
    </w:p>
    <w:p w14:paraId="50C8C0B2">
      <w:pPr>
        <w:rPr>
          <w:rFonts w:hint="default"/>
          <w:lang w:val="en" w:eastAsia="zh"/>
          <w:woUserID w:val="1"/>
        </w:rPr>
      </w:pPr>
    </w:p>
    <w:p w14:paraId="22B9241D">
      <w:pPr>
        <w:rPr>
          <w:rFonts w:hint="default"/>
          <w:lang w:val="en" w:eastAsia="zh"/>
          <w:woUserID w:val="1"/>
        </w:rPr>
      </w:pPr>
    </w:p>
    <w:p w14:paraId="156977B7">
      <w:pPr>
        <w:rPr>
          <w:rFonts w:hint="default"/>
          <w:lang w:val="en" w:eastAsia="zh"/>
          <w:woUserID w:val="1"/>
        </w:rPr>
      </w:pPr>
    </w:p>
    <w:p w14:paraId="5F8CB3E1">
      <w:pPr>
        <w:rPr>
          <w:rFonts w:hint="default"/>
          <w:lang w:val="en" w:eastAsia="zh"/>
          <w:woUserID w:val="1"/>
        </w:rPr>
      </w:pPr>
    </w:p>
    <w:p w14:paraId="4A1A37B7">
      <w:pPr>
        <w:rPr>
          <w:rFonts w:hint="default"/>
          <w:lang w:val="en" w:eastAsia="zh"/>
          <w:woUserID w:val="1"/>
        </w:rPr>
      </w:pPr>
    </w:p>
    <w:p w14:paraId="2FEF7613">
      <w:pPr>
        <w:rPr>
          <w:rFonts w:hint="default"/>
          <w:lang w:val="en" w:eastAsia="zh"/>
          <w:woUserID w:val="1"/>
        </w:rPr>
      </w:pPr>
    </w:p>
    <w:p w14:paraId="31602AB5">
      <w:pPr>
        <w:rPr>
          <w:rFonts w:hint="default"/>
          <w:lang w:val="en" w:eastAsia="zh"/>
          <w:woUserID w:val="1"/>
        </w:rPr>
      </w:pPr>
    </w:p>
    <w:p w14:paraId="0F6609D2">
      <w:pPr>
        <w:rPr>
          <w:rFonts w:hint="default"/>
          <w:lang w:val="en" w:eastAsia="zh"/>
          <w:woUserID w:val="1"/>
        </w:rPr>
      </w:pPr>
    </w:p>
    <w:p w14:paraId="261E3CE4">
      <w:pPr>
        <w:rPr>
          <w:rFonts w:hint="default"/>
          <w:lang w:val="en" w:eastAsia="zh"/>
          <w:woUserID w:val="1"/>
        </w:rPr>
      </w:pPr>
    </w:p>
    <w:p w14:paraId="74846D62">
      <w:pPr>
        <w:rPr>
          <w:rFonts w:hint="default"/>
          <w:lang w:val="en" w:eastAsia="zh"/>
          <w:woUserID w:val="1"/>
        </w:rPr>
      </w:pPr>
    </w:p>
    <w:p w14:paraId="0368C78F">
      <w:pPr>
        <w:rPr>
          <w:rFonts w:hint="default"/>
          <w:lang w:val="en" w:eastAsia="zh"/>
          <w:woUserID w:val="1"/>
        </w:rPr>
      </w:pPr>
    </w:p>
    <w:p w14:paraId="7437DDEB">
      <w:pPr>
        <w:rPr>
          <w:rFonts w:hint="default"/>
          <w:lang w:val="en" w:eastAsia="zh"/>
          <w:woUserID w:val="1"/>
        </w:rPr>
      </w:pPr>
    </w:p>
    <w:p w14:paraId="45F4F4CC">
      <w:pPr>
        <w:rPr>
          <w:rFonts w:hint="default"/>
          <w:lang w:val="en" w:eastAsia="zh"/>
          <w:woUserID w:val="1"/>
        </w:rPr>
      </w:pPr>
    </w:p>
    <w:p w14:paraId="59EFE768">
      <w:pPr>
        <w:rPr>
          <w:rFonts w:hint="default"/>
          <w:lang w:val="en" w:eastAsia="zh"/>
          <w:woUserID w:val="1"/>
        </w:rPr>
      </w:pPr>
    </w:p>
    <w:p w14:paraId="65F1AB3E">
      <w:pPr>
        <w:rPr>
          <w:rFonts w:hint="default"/>
          <w:lang w:val="en" w:eastAsia="zh"/>
          <w:woUserID w:val="1"/>
        </w:rPr>
      </w:pPr>
    </w:p>
    <w:p w14:paraId="313BCD15">
      <w:pPr>
        <w:rPr>
          <w:rFonts w:hint="default"/>
          <w:lang w:val="en" w:eastAsia="zh"/>
          <w:woUserID w:val="1"/>
        </w:rPr>
      </w:pPr>
    </w:p>
    <w:p w14:paraId="1E9C7933">
      <w:pPr>
        <w:rPr>
          <w:rFonts w:hint="default"/>
          <w:lang w:val="en" w:eastAsia="zh"/>
          <w:woUserID w:val="1"/>
        </w:rPr>
      </w:pPr>
    </w:p>
    <w:p w14:paraId="32F3AEC8">
      <w:pPr>
        <w:rPr>
          <w:rFonts w:hint="default"/>
          <w:lang w:val="en" w:eastAsia="zh"/>
          <w:woUserID w:val="1"/>
        </w:rPr>
      </w:pPr>
    </w:p>
    <w:p w14:paraId="7137EE29">
      <w:pPr>
        <w:rPr>
          <w:rFonts w:hint="default"/>
          <w:lang w:val="en" w:eastAsia="zh"/>
          <w:woUserID w:val="1"/>
        </w:rPr>
      </w:pPr>
    </w:p>
    <w:p w14:paraId="74944E25">
      <w:pPr>
        <w:rPr>
          <w:rFonts w:hint="default"/>
          <w:lang w:val="en" w:eastAsia="zh"/>
          <w:woUserID w:val="1"/>
        </w:rPr>
      </w:pPr>
    </w:p>
    <w:p w14:paraId="365DFBC0">
      <w:pPr>
        <w:rPr>
          <w:rFonts w:hint="default"/>
          <w:lang w:val="en" w:eastAsia="zh"/>
          <w:woUserID w:val="1"/>
        </w:rPr>
      </w:pPr>
    </w:p>
    <w:p w14:paraId="09AC817F">
      <w:pPr>
        <w:rPr>
          <w:rFonts w:hint="default"/>
          <w:lang w:val="en" w:eastAsia="zh"/>
          <w:woUserID w:val="1"/>
        </w:rPr>
      </w:pPr>
      <w:r>
        <w:rPr>
          <w:rFonts w:hint="eastAsia"/>
          <w:lang w:val="en" w:eastAsia="zh"/>
          <w:woUserID w:val="1"/>
        </w:rPr>
        <w:t>进入网盘后看到的是文件夹</w:t>
      </w:r>
    </w:p>
    <w:p w14:paraId="71051B12">
      <w:pPr>
        <w:rPr>
          <w:rFonts w:hint="default"/>
          <w:lang w:eastAsia="zh"/>
          <w:woUserID w:val="1"/>
        </w:rPr>
      </w:pPr>
      <w:r>
        <w:rPr>
          <w:rFonts w:hint="default"/>
          <w:lang w:eastAsia="zh"/>
          <w:woUserID w:val="1"/>
        </w:rPr>
        <w:drawing>
          <wp:inline distT="0" distB="0" distL="114300" distR="114300">
            <wp:extent cx="3009900" cy="685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71B">
      <w:pPr>
        <w:rPr>
          <w:rFonts w:hint="default"/>
          <w:lang w:eastAsia="zh"/>
          <w:woUserID w:val="1"/>
        </w:rPr>
      </w:pPr>
      <w:bookmarkStart w:id="0" w:name="_GoBack"/>
      <w:bookmarkEnd w:id="0"/>
    </w:p>
    <w:p w14:paraId="4114E7AA">
      <w:pPr>
        <w:rPr>
          <w:rFonts w:hint="default"/>
          <w:lang w:eastAsia="zh"/>
          <w:woUserID w:val="1"/>
        </w:rPr>
      </w:pPr>
      <w:r>
        <w:rPr>
          <w:rFonts w:hint="eastAsia"/>
          <w:lang w:eastAsia="zh"/>
          <w:woUserID w:val="1"/>
        </w:rPr>
        <w:t>下载对应版本引擎的压缩包。如果需要的话，还有readme文档（素材说明）和攻略（可自行选择要不要看攻略）</w:t>
      </w:r>
    </w:p>
    <w:p w14:paraId="65013D79">
      <w:pPr>
        <w:rPr>
          <w:rFonts w:hint="default"/>
          <w:lang w:eastAsia="zh"/>
          <w:woUserID w:val="1"/>
        </w:rPr>
      </w:pPr>
      <w:r>
        <w:rPr>
          <w:rFonts w:hint="default"/>
          <w:lang w:eastAsia="zh"/>
          <w:woUserID w:val="1"/>
        </w:rPr>
        <w:drawing>
          <wp:inline distT="0" distB="0" distL="114300" distR="114300">
            <wp:extent cx="5264785" cy="1703705"/>
            <wp:effectExtent l="0" t="0" r="1206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E872">
      <w:pPr>
        <w:numPr>
          <w:numId w:val="0"/>
        </w:numPr>
        <w:ind w:leftChars="0"/>
        <w:rPr>
          <w:rFonts w:hint="default"/>
          <w:lang w:eastAsia="zh"/>
          <w:woUserID w:val="1"/>
        </w:rPr>
      </w:pPr>
    </w:p>
    <w:p w14:paraId="733D1074">
      <w:pPr>
        <w:jc w:val="left"/>
        <w:rPr>
          <w:rFonts w:hint="default"/>
          <w:lang w:eastAsia="zh"/>
          <w:woUserID w:val="1"/>
        </w:rPr>
      </w:pPr>
      <w:r>
        <w:rPr>
          <w:rFonts w:hint="eastAsia"/>
          <w:lang w:eastAsia="zh"/>
          <w:woUserID w:val="1"/>
        </w:rPr>
        <w:t>下载以后，解压缩。直接双击程序即可启动游戏</w:t>
      </w:r>
      <w:r>
        <w:rPr>
          <w:rFonts w:hint="default"/>
          <w:lang w:eastAsia="zh"/>
          <w:woUserID w:val="1"/>
        </w:rPr>
        <w:drawing>
          <wp:inline distT="0" distB="0" distL="114300" distR="114300">
            <wp:extent cx="5272405" cy="929005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01C5">
      <w:pPr>
        <w:rPr>
          <w:rFonts w:hint="default"/>
          <w:lang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9C97B7"/>
    <w:multiLevelType w:val="singleLevel"/>
    <w:tmpl w:val="FB9C97B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67FE2B1"/>
    <w:rsid w:val="3AE174A3"/>
    <w:rsid w:val="3F37B3D4"/>
    <w:rsid w:val="3FF12DCC"/>
    <w:rsid w:val="3FFF84CB"/>
    <w:rsid w:val="43446334"/>
    <w:rsid w:val="44A84E71"/>
    <w:rsid w:val="477DCE1E"/>
    <w:rsid w:val="54A752CF"/>
    <w:rsid w:val="573E1E21"/>
    <w:rsid w:val="5B487E91"/>
    <w:rsid w:val="5CF9550F"/>
    <w:rsid w:val="5EFEBDE8"/>
    <w:rsid w:val="5FB662BB"/>
    <w:rsid w:val="5FBB8096"/>
    <w:rsid w:val="68CA2609"/>
    <w:rsid w:val="68CC1AED"/>
    <w:rsid w:val="69BB0F42"/>
    <w:rsid w:val="6A637494"/>
    <w:rsid w:val="6BCF62E6"/>
    <w:rsid w:val="6CD3A16D"/>
    <w:rsid w:val="6D535020"/>
    <w:rsid w:val="6DAB8AAC"/>
    <w:rsid w:val="6E5F49A6"/>
    <w:rsid w:val="6F3EFC96"/>
    <w:rsid w:val="6FFF37D2"/>
    <w:rsid w:val="70DE2EF1"/>
    <w:rsid w:val="73FBB244"/>
    <w:rsid w:val="7A9ABBB8"/>
    <w:rsid w:val="7BFF38DE"/>
    <w:rsid w:val="7C4F41CA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7FF1942"/>
    <w:rsid w:val="BEEFCB4B"/>
    <w:rsid w:val="BF5D50C7"/>
    <w:rsid w:val="BF7F90DE"/>
    <w:rsid w:val="BFE6F841"/>
    <w:rsid w:val="BFEAB794"/>
    <w:rsid w:val="BFF770D3"/>
    <w:rsid w:val="CE3FC003"/>
    <w:rsid w:val="CFEF7FF6"/>
    <w:rsid w:val="D5DE8897"/>
    <w:rsid w:val="DBDF561F"/>
    <w:rsid w:val="DD7118AB"/>
    <w:rsid w:val="DFAB9365"/>
    <w:rsid w:val="DFC70A5A"/>
    <w:rsid w:val="E79C8818"/>
    <w:rsid w:val="E7FE3684"/>
    <w:rsid w:val="ECF36DD1"/>
    <w:rsid w:val="EDFF46B7"/>
    <w:rsid w:val="EFFD1A66"/>
    <w:rsid w:val="EFFF70E4"/>
    <w:rsid w:val="F3BA897B"/>
    <w:rsid w:val="F43FA45E"/>
    <w:rsid w:val="F6FB052C"/>
    <w:rsid w:val="F7D2E6A2"/>
    <w:rsid w:val="F7EEC240"/>
    <w:rsid w:val="FAFB27B2"/>
    <w:rsid w:val="FB7F1842"/>
    <w:rsid w:val="FBF75102"/>
    <w:rsid w:val="FDB96718"/>
    <w:rsid w:val="FDDC5620"/>
    <w:rsid w:val="FDEA700A"/>
    <w:rsid w:val="FEFFE398"/>
    <w:rsid w:val="FF4F7549"/>
    <w:rsid w:val="FF7F0612"/>
    <w:rsid w:val="FFBFCE42"/>
    <w:rsid w:val="FFD447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WWO_wpscloud_20260204164529-ac0352cb9e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2018-06-03T01:24:00Z</dcterms:created>
  <dcterms:modified xsi:type="dcterms:W3CDTF">2026-02-15T13:32:01Z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538447611E1CA159515A9169F2F5CD4D_43</vt:lpwstr>
  </property>
</Properties>
</file>